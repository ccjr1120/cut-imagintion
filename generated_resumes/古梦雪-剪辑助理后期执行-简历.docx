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Shape" xmlns:ns6="urn:schemas-microsoft-com:vml" xmlns:ns7="urn:schemas-microsoft-com:office:office" xmlns:ns8="http://schemas.microsoft.com/office/word/2010/wordprocessingGroup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42AE5982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-450850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>
                  <a:graphicData uri="http://schemas.microsoft.com/office/word/2010/wordprocessingShape">
                    <ns5:wsp>
                      <ns5:cNvSpPr/>
                      <ns5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ns5:spPr>
                      <ns5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ns5:style>
                      <ns5:txbx>
                        <w:txbxContent>
                          <w:p w14:paraId="3C0AA556">
                            <w:pPr>
                              <w:jc w:val="both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rect id="_x0000_s1026" ns7:spid="_x0000_s1026" ns7:spt="1" style="position:absolute;left:0pt;margin-left:-33.95pt;margin-top:-35.5pt;height:844.15pt;width:592.65pt;z-index:-251657216;v-text-anchor:middle;mso-width-relative:page;mso-height-relative:page;" fillcolor="#FFFFFF [3212]" filled="t" stroked="f" coordsize="21600,21600" ns7:gfxdata="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rCrn9cAAAANAQAADwAAAAAAAAABACAAAAAiAAAAZHJzL2Rvd25yZXYu&#10;eG1sUEsBAhQAFAAAAAgAh07iQN68sEhuAgAAywQAAA4AAAAAAAAAAQAgAAAAJgEAAGRycy9lMm9E&#10;b2MueG1sUEsFBgAAAAAGAAYAWQEAAAYGAAAAAA==&#10;">
                <ns6:fill on="t" focussize="0,0"/>
                <ns6:stroke on="f" weight="2pt"/>
                <ns6:imagedata ns7:title=""/>
                <ns7:lock ns6:ext="edit" aspectratio="f"/>
                <ns6:textbox>
                  <w:txbxContent>
                    <w:p w14:paraId="3C0AA556">
                      <w:pPr>
                        <w:jc w:val="both"/>
                        <w:rPr>
                          <w:rFonts w:hint="default" w:eastAsia="微软雅黑"/>
                          <w:lang w:val="en-US" w:eastAsia="zh-CN"/>
                        </w:rPr>
                      </w:pPr>
                    </w:p>
                  </w:txbxContent>
                </ns6:textbox>
              </ns6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871855"/>
                <wp:effectExtent l="0" t="0" r="0" b="0"/>
                <wp:wrapNone/>
                <wp:docPr id="4" name="组合 4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4890770" cy="871855"/>
                          <a:chOff x="0" y="0"/>
                          <a:chExt cx="4890827" cy="872448"/>
                        </a:xfrm>
                      </ns8:grpSpPr>
                      <ns5:wsp>
                        <ns5:cNvPr id="5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0" y="0"/>
                            <a:ext cx="2095524" cy="872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66A88212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ns5:txbx>
                        <ns5:bodyPr rot="0" vert="horz" wrap="square" lIns="91440" tIns="45720" rIns="91440" bIns="45720" anchor="t" anchorCtr="0">
                          <a:spAutoFit/>
                        </ns5:bodyPr>
                      </ns5:wsp>
                      <ns5:wsp>
                        <ns5:cNvPr id="6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7B26D65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</w:p>
                            <w:p w14:paraId="0E179403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ns5:txbx>
                        <ns5:bodyPr rot="0" vert="horz" wrap="square" lIns="91440" tIns="45720" rIns="91440" bIns="45720" anchor="ctr" anchorCtr="0">
                          <a:noAutofit/>
                        </ns5:bodyPr>
                      </ns5:wsp>
                      <ns5:wsp>
                        <ns5:cNvPr id="7" name="直接连接符 7"/>
                        <ns5:cNvCnPr/>
                        <ns5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2.25pt;margin-top:9.75pt;height:68.65pt;width:385.1pt;mso-position-vertical-relative:page;z-index:251660288;mso-width-relative:page;mso-height-relative:page;" coordsize="4890827,872448" ns7:gfxdata="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C8Oe2M2AAAAAgBAAAPAAAAAAAAAAEAIAAA&#10;ACIAAABkcnMvZG93bnJldi54bWxQSwECFAAUAAAACACHTuJAhq6X12IDAAB3CQAADgAAAAAAAAAB&#10;ACAAAAAnAQAAZHJzL2Uyb0RvYy54bWxQSwUGAAAAAAYABgBZAQAA+wYAAAAA&#10;">
                <ns7:lock ns6:ext="edit" aspectratio="f"/>
                <ns6:shape id="文本框 2" ns7:spid="_x0000_s1026" ns7:spt="202" type="#_x0000_t202" style="position:absolute;left:0;top:0;height:872448;width:2095524;" filled="f" stroked="f" coordsize="21600,21600" ns7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ns6:fill on="f" focussize="0,0"/>
                  <ns6:stroke on="f" miterlimit="8" joinstyle="miter"/>
                  <ns6:imagedata ns7:title=""/>
                  <ns7:lock ns6:ext="edit" aspectratio="f"/>
                  <ns6:textbox style="mso-fit-shape-to-text:t;">
                    <w:txbxContent>
                      <w:p w14:paraId="66A88212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ns6:textbox>
                </ns6:shape>
                <ns6:shape id="文本框 2" ns7:spid="_x0000_s1026" ns7:spt="202" type="#_x0000_t202" style="position:absolute;left:2066348;top:180889;height:571003;width:2824479;v-text-anchor:middle;" filled="f" stroked="f" coordsize="21600,21600" ns7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ns6:fill on="f" focussize="0,0"/>
                  <ns6:stroke on="f" miterlimit="8" joinstyle="miter"/>
                  <ns6:imagedata ns7:title=""/>
                  <ns7:lock ns6:ext="edit" aspectratio="f"/>
                  <ns6:textbox>
                    <w:txbxContent>
                      <w:p w14:paraId="7B26D65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</w:p>
                      <w:p w14:paraId="0E179403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ns6:textbox>
                </ns6:shape>
                <ns6:line id="_x0000_s1026" ns7:spid="_x0000_s1026" ns7:spt="20" style="position:absolute;left:2028825;top:180889;height:571003;width:0;" filled="f" stroked="t" coordsize="21600,21600" ns7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ns6:fill on="f" focussize="0,0"/>
                  <ns6:stroke weight="1.5pt"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703580"/>
                <wp:effectExtent l="0" t="0" r="0" b="0"/>
                <wp:wrapNone/>
                <wp:docPr id="1" name="组合 1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4648392" cy="703580"/>
                          <a:chOff x="0" y="0"/>
                          <a:chExt cx="4649026" cy="815141"/>
                        </a:xfrm>
                      </ns8:grpSpPr>
                      <ns5:wsp>
                        <ns5:cNvPr id="2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0" y="0"/>
                            <a:ext cx="2397331" cy="815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54E102DE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    名：古梦雪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/>
                              </w:r>
                            </w:p>
                            <w:p w14:paraId="05EC51B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话：18708891784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D04407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 箱：936374627@qq.com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3CB1271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eastAsia="微软雅黑"/>
                                  <w:sz w:val="10"/>
                                  <w:szCs w:val="10"/>
                                  <w:lang w:val="en-US" w:eastAsia="zh-CN"/>
                                </w:rPr>
                              </w:pPr>
                            </w:p>
                          </w:txbxContent>
                        </ns5:txbx>
                        <ns5:bodyPr rot="0" vert="horz" wrap="square" lIns="91440" tIns="45720" rIns="91440" bIns="45720" anchor="ctr" anchorCtr="0">
                          <a:noAutofit/>
                        </ns5:bodyPr>
                      </ns5:wsp>
                      <ns5:wsp>
                        <ns5:cNvPr id="3" name="文本框 2"/>
                        <ns5:cNvSpPr txBox="1">
                          <a:spLocks noChangeArrowheads="1"/>
                        </ns5:cNvSpPr>
                        <ns5:spPr bwMode="auto">
                          <a:xfrm>
                            <a:off x="2419350" y="0"/>
                            <a:ext cx="2229676" cy="412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ns5:spPr>
                        <ns5:txbx>
                          <w:txbxContent>
                            <w:p w14:paraId="35DF85E3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877B168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ns5:txbx>
                        <ns5:bodyPr rot="0" vert="horz" wrap="square" lIns="91440" tIns="45720" rIns="91440" bIns="45720" anchor="ctr" anchorCtr="0">
                          <a:noAutofit/>
                        </ns5:bodyPr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15pt;margin-top:132pt;height:55.4pt;width:366pt;mso-position-vertical-relative:page;z-index:251666432;mso-width-relative:page;mso-height-relative:page;" coordsize="4649026,815141" ns7:gfxdata="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UT85LNsAAAAKAQAADwAAAAAA&#10;AAABACAAAAAiAAAAZHJzL2Rvd25yZXYueG1sUEsBAhQAFAAAAAgAh07iQAd5Sxu7AgAAsAcAAA4A&#10;AAAAAAAAAQAgAAAAKgEAAGRycy9lMm9Eb2MueG1sUEsFBgAAAAAGAAYAWQEAAFcGAAAAAA==&#10;">
                <ns7:lock ns6:ext="edit" aspectratio="f"/>
                <ns6:shape id="_x0000_s1026" ns7:spid="_x0000_s1026" ns7:spt="202" type="#_x0000_t202" style="position:absolute;left:0;top:0;height:815141;width:2397331;v-text-anchor:middle;" filled="f" stroked="f" coordsize="21600,21600" ns7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<ns6:fill on="f" focussize="0,0"/>
                  <ns6:stroke on="f" miterlimit="8" joinstyle="miter"/>
                  <ns6:imagedata ns7:title=""/>
                  <ns7:lock ns6:ext="edit" aspectratio="f"/>
                  <ns6:textbox>
                    <w:txbxContent>
                      <w:p w14:paraId="54E102DE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    名：古梦雪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/>
                        </w:r>
                      </w:p>
                      <w:p w14:paraId="05EC51B7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话：18708891784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D044076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 箱：936374627@qq.com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3CB1271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eastAsia="微软雅黑"/>
                            <w:sz w:val="10"/>
                            <w:szCs w:val="10"/>
                            <w:lang w:val="en-US" w:eastAsia="zh-CN"/>
                          </w:rPr>
                        </w:pPr>
                      </w:p>
                    </w:txbxContent>
                  </ns6:textbox>
                </ns6:shape>
                <ns6:shape id="文本框 2" ns7:spid="_x0000_s1026" ns7:spt="202" type="#_x0000_t202" style="position:absolute;left:2419350;top:0;height:412971;width:2229676;v-text-anchor:middle;" filled="f" stroked="f" coordsize="21600,21600" ns7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<ns6:fill on="f" focussize="0,0"/>
                  <ns6:stroke on="f" miterlimit="8" joinstyle="miter"/>
                  <ns6:imagedata ns7:title=""/>
                  <ns7:lock ns6:ext="edit" aspectratio="f"/>
                  <ns6:textbox>
                    <w:txbxContent>
                      <w:p w14:paraId="35DF85E3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877B168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ns6:textbox>
                </ns6:shape>
              </ns6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ns5:wsp>
                      <ns5:cNvSpPr>
                        <a:spLocks noChangeAspect="1" noEditPoints="1"/>
                      </ns5:cNvSpPr>
                      <ns5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ns5:spPr>
                      <ns5:bodyPr vert="horz" wrap="square" lIns="91440" tIns="45720" rIns="91440" bIns="45720" numCol="1" anchor="t" anchorCtr="0" compatLnSpc="1"/>
                    </ns5:wsp>
                  </a:graphicData>
                </a:graphic>
              </wp:anchor>
            </w:drawing>
          </mc:Choice>
          <mc:Fallback>
            <w:pict>
              <ns6:shape id="Freeform 13" ns7:spid="_x0000_s1026" ns7:spt="100" style="position:absolute;left:0pt;margin-left:418.5pt;margin-top:32.25pt;height:22.65pt;width:22.15pt;mso-position-vertical-relative:page;z-index:251663360;mso-width-relative:page;mso-height-relative:page;" fillcolor="#C19F67" filled="t" stroked="f" coordsize="192,196" ns7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ns6:path ns7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ns7:connectangles="0,0,0,0,0,0,0,0,0,0,0,0,0,0,0,0,0,0,0,0,0,0,0,0,0,0,0,0,0,0,0,0,0,0,0,0,0,0,0,0,0,0,0,0,0"/>
                <ns6:fill on="t" focussize="0,0"/>
                <ns6:stroke on="f"/>
                <ns6:imagedata ns7:title=""/>
                <ns7:lock ns6:ext="edit" aspectratio="t"/>
              </ns6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ns5:wsp>
                      <ns5:cNvSpPr>
                        <a:spLocks noChangeAspect="1" noEditPoints="1"/>
                      </ns5:cNvSpPr>
                      <ns5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ns5:spPr>
                      <ns5:bodyPr vert="horz" wrap="square" lIns="91440" tIns="45720" rIns="91440" bIns="45720" numCol="1" anchor="t" anchorCtr="0" compatLnSpc="1"/>
                    </ns5:wsp>
                  </a:graphicData>
                </a:graphic>
              </wp:anchor>
            </w:drawing>
          </mc:Choice>
          <mc:Fallback>
            <w:pict>
              <ns6:shape id="Freeform 9" ns7:spid="_x0000_s1026" ns7:spt="100" style="position:absolute;left:0pt;margin-left:453.75pt;margin-top:32.25pt;height:22.65pt;width:22.05pt;mso-position-vertical-relative:page;z-index:251662336;mso-width-relative:page;mso-height-relative:page;" fillcolor="#C19F67" filled="t" stroked="f" coordsize="191,196" ns7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ns6:path ns7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ns7:connectangles="0,0,0,0,0,0,0,0,0,0,0,0,0,0,0,0,0,0,0,0,0,0,0,0,0,0,0,0,0,0,0,0,0,0,0,0,0,0,0,0,0,0,0,0,0,0,0,0,0,0,0,0,0,0,0,0,0,0,0"/>
                <ns6:fill on="t" focussize="0,0"/>
                <ns6:stroke on="f"/>
                <ns6:imagedata ns7:title=""/>
                <ns7:lock ns6:ext="edit" aspectratio="t"/>
              </ns6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ns5:wsp>
                      <ns5:cNvSpPr>
                        <a:spLocks noChangeAspect="1" noEditPoints="1"/>
                      </ns5:cNvSpPr>
                      <ns5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ns5:spPr>
                      <ns5:bodyPr vert="horz" wrap="square" lIns="91440" tIns="45720" rIns="91440" bIns="45720" numCol="1" anchor="t" anchorCtr="0" compatLnSpc="1"/>
                    </ns5:wsp>
                  </a:graphicData>
                </a:graphic>
              </wp:anchor>
            </w:drawing>
          </mc:Choice>
          <mc:Fallback>
            <w:pict>
              <ns6:shape id="Freeform 9" ns7:spid="_x0000_s1026" ns7:spt="100" style="position:absolute;left:0pt;margin-left:489pt;margin-top:32.25pt;height:22.65pt;width:22.65pt;mso-position-vertical-relative:page;z-index:251661312;mso-width-relative:page;mso-height-relative:page;" fillcolor="#C19F67" filled="t" stroked="f" coordsize="264,264" ns7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ns6:path ns7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ns7:connectangles="0,0,0,0,0,0,0,0,0,0,0,0,0,0,0,0,0,0,0,0,0,0,0,0,0,0,0,0,0,0,0,0,0,0,0,0,0,0,0,0,0,0,0,0,0,0,0,0,0,0,0,0,0,0,0"/>
                <ns6:fill on="t" focussize="0,0"/>
                <ns6:stroke on="f"/>
                <ns6:imagedata ns7:title=""/>
                <ns7:lock ns6:ext="edit" aspectratio="t"/>
              </ns6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ns8:grpSpPr>
                      <ns8:grpSp>
                        <ns8:cNvPr id="82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12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1FEE658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/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13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14" name="直接连接符 14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5.25pt;margin-top:108.75pt;height:22.35pt;width:534pt;mso-position-vertical-relative:page;z-index:251667456;mso-width-relative:page;mso-height-relative:page;" coordsize="6781800,284400" ns7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O8FgoMX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FiziC9kAAAAMAQAADwAA&#10;AAAAAAABACAAAAAiAAAAZHJzL2Rvd25yZXYueG1sUEsBAhQAFAAAAAgAh07iQO8FgoMXBgAAoxUA&#10;AA4AAAAAAAAAAQAgAAAAKAEAAGRycy9lMm9Eb2MueG1sUEsFBgAAAAAGAAYAWQEAALEJAAAA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1FEE658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基本信息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/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_x0000_s1026" ns7:spid="_x0000_s1026" ns7:spt="20" style="position:absolute;left:133350;top:209550;height:0;width:6648450;" filled="f" stroked="t" coordsize="21600,21600" ns7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666D6A90">
      <w:pPr>
        <w:adjustRightInd w:val="0"/>
        <w:snapToGrid w:val="0"/>
      </w:pPr>
    </w:p>
    <w:p w14:paraId="0514DF85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ns8:grpSpPr>
                      <ns5:wsp>
                        <ns5:cNvPr id="18" name="矩形 4"/>
                        <ns5:cNvSpPr/>
                        <ns5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ns5:spPr>
                        <ns5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ns5:style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ns5:bodyPr>
                      </ns5:wsp>
                      <ns5:wsp>
                        <ns5:cNvPr id="19" name="矩形 5"/>
                        <ns5:cNvSpPr/>
                        <ns5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ns5:spPr>
                        <ns5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ns5:style>
                        <ns5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ns5:bodyPr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top:80.05pt;height:15pt;width:615.4pt;mso-position-horizontal:center;mso-position-horizontal-relative:margin;mso-position-vertical-relative:page;z-index:-251652096;mso-width-relative:page;mso-height-relative:page;" coordsize="7817283,191707" ns7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ns7:lock ns6:ext="edit" aspectratio="f"/>
                <ns6:shape id="矩形 4" ns7:spid="_x0000_s1026" ns7:spt="100" style="position:absolute;left:0;top:0;height:190500;width:4572000;v-text-anchor:middle;" fillcolor="#4E7282" filled="t" stroked="f" coordsize="4391025,190500" ns7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ns6:path ns7:connectlocs="0,0;4443071,0;4572000,190500;0,190500;0,0" ns7:connectangles="0,0,0,0,0"/>
                  <ns6:fill on="t" focussize="0,0"/>
                  <ns6:stroke on="f" weight="2pt"/>
                  <ns6:imagedata ns7:title=""/>
                  <ns7:lock ns6:ext="edit" aspectratio="f"/>
                </ns6:shape>
                <ns6:shape id="矩形 5" ns7:spid="_x0000_s1026" ns7:spt="100" style="position:absolute;left:4508389;top:47707;height:144000;width:3308894;v-text-anchor:middle;" fillcolor="#C19F67" filled="t" stroked="f" coordsize="3308894,190500" ns7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ns6:path ns7:connectlocs="0,0;3308894,0;3308894,144000;105319,144000;0,0" ns7:connectangles="0,0,0,0,0"/>
                  <ns6:fill on="t" focussize="0,0"/>
                  <ns6:stroke on="f" weight="2pt"/>
                  <ns6:imagedata ns7:title=""/>
                  <ns7:lock ns6:ext="edit" aspectratio="f"/>
                </ns6:shape>
              </ns6:group>
            </w:pict>
          </mc:Fallback>
        </mc:AlternateContent>
      </w:r>
    </w:p>
    <w:p w14:paraId="5219D046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>
                  <a:graphicData uri="http://schemas.microsoft.com/office/word/2010/wordprocessingShape">
                    <ns5:wsp>
                      <ns5:cNvCnPr/>
                      <ns5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ns5:spPr>
                      <ns5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ns5:style>
                      <ns5:bodyPr/>
                    </ns5:wsp>
                  </a:graphicData>
                </a:graphic>
              </wp:anchor>
            </w:drawing>
          </mc:Choice>
          <mc:Fallback>
            <w:pict>
              <ns6:line id="_x0000_s1026" ns7:spid="_x0000_s1026" ns7:spt="20" style="position:absolute;left:0pt;margin-left:5.25pt;margin-top:92.2pt;height:708pt;width:0pt;mso-position-vertical-relative:page;z-index:-251651072;mso-width-relative:page;mso-height-relative:page;" filled="f" stroked="t" coordsize="21600,21600" ns7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ns6:fill on="f" focussize="0,0"/>
                <ns6:stroke color="#4E7282 [3204]" joinstyle="round"/>
                <ns6:imagedata ns7:title=""/>
                <ns7:lock ns6:ext="edit" aspectratio="f"/>
              </ns6:line>
            </w:pict>
          </mc:Fallback>
        </mc:AlternateContent>
      </w:r>
    </w:p>
    <w:p w14:paraId="65ACDBC9">
      <w:pPr>
        <w:adjustRightInd w:val="0"/>
        <w:snapToGrid w:val="0"/>
      </w:pPr>
    </w:p>
    <w:p w14:paraId="172A97AC">
      <w:pPr>
        <w:adjustRightInd w:val="0"/>
        <w:snapToGrid w:val="0"/>
      </w:pPr>
    </w:p>
    <w:p w14:paraId="2867E3AD">
      <w:pPr>
        <w:adjustRightInd w:val="0"/>
        <w:snapToGrid w:val="0"/>
      </w:pPr>
    </w:p>
    <w:p w14:paraId="58846F62">
      <w:pPr>
        <w:adjustRightInd w:val="0"/>
        <w:snapToGrid w:val="0"/>
      </w:pPr>
    </w:p>
    <w:p w14:paraId="32E8F16B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ge">
                  <wp:posOffset>2493645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ns8:grpSpPr>
                      <ns8:grpSp>
                        <ns8:cNvPr id="20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21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5E139C4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22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23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6.5pt;margin-top:196.35pt;height:22.35pt;width:534pt;mso-position-vertical-relative:page;z-index:251668480;mso-width-relative:page;mso-height-relative:page;" coordsize="6781800,284400" ns7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tvwDD9sAAAAM&#10;AQAADwAAAAAAAAABACAAAAAiAAAAZHJzL2Rvd25yZXYueG1sUEsBAhQAFAAAAAgAh07iQCt+ORkb&#10;BgAAoxUAAA4AAAAAAAAAAQAgAAAAKgEAAGRycy9lMm9Eb2MueG1sUEsFBgAAAAAGAAYAWQEAALcJ&#10;AAAA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5E139C4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</w:p>
    <w:p w14:paraId="556CEC3E">
      <w:pPr>
        <w:adjustRightInd w:val="0"/>
        <w:snapToGrid w:val="0"/>
      </w:pPr>
    </w:p>
    <w:p w14:paraId="407EB349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165100</wp:posOffset>
                </wp:positionH>
                <wp:positionV relativeFrom="page">
                  <wp:posOffset>2788285</wp:posOffset>
                </wp:positionV>
                <wp:extent cx="6429375" cy="394970"/>
                <wp:effectExtent l="0" t="0" r="0" b="0"/>
                <wp:wrapNone/>
                <wp:docPr id="25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394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7CDBEED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2022.09-2026.07          玉溪师范学院                         数学与应用数学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/>
                            </w:r>
                          </w:p>
                          <w:p w14:paraId="4D264C92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13pt;margin-top:219.55pt;height:31.1pt;width:506.25pt;mso-position-vertical-relative:page;z-index:251669504;v-text-anchor:middle;mso-width-relative:page;mso-height-relative:page;" filled="f" stroked="f" coordsize="21600,21600" ns7:gfxdata="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7lqSNgAAAALAQAADwAAAAAAAAABACAAAAAiAAAAZHJzL2Rvd25yZXYueG1sUEsBAhQAFAAAAAgA&#10;h07iQAkHkmQlAgAALAQAAA4AAAAAAAAAAQAgAAAAJwEAAGRycy9lMm9Eb2MueG1sUEsFBgAAAAAG&#10;AAYAWQEAAL4FAAAAAA==&#10;">
                <ns6:fill on="f" focussize="0,0"/>
                <ns6:stroke on="f" miterlimit="8" joinstyle="miter"/>
                <ns6:imagedata ns7:title=""/>
                <ns7:lock ns6:ext="edit" aspectratio="f"/>
                <ns6:textbox>
                  <w:txbxContent>
                    <w:p w14:paraId="7CDBEED1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2022.09-2026.07          玉溪师范学院                         数学与应用数学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/>
                      </w:r>
                    </w:p>
                    <w:p w14:paraId="4D264C92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</w:p>
                  </w:txbxContent>
                </ns6:textbox>
              </ns6:shape>
            </w:pict>
          </mc:Fallback>
        </mc:AlternateContent>
      </w:r>
    </w:p>
    <w:p w14:paraId="78B80387">
      <w:pPr>
        <w:adjustRightInd w:val="0"/>
        <w:snapToGrid w:val="0"/>
      </w:pPr>
    </w:p>
    <w:p w14:paraId="0A5F6D7F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ge">
                  <wp:posOffset>3317240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32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33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545A06F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/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34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35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12.35pt;margin-top:261.2pt;height:22.3pt;width:534pt;mso-position-vertical-relative:page;z-index:251670528;mso-width-relative:page;mso-height-relative:page;" coordsize="6781800,284400" ns7:gfxdata="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J1p5p9sAAAAMAQAA&#10;DwAAAAAAAAABACAAAAAiAAAAZHJzL2Rvd25yZXYueG1sUEsBAhQAFAAAAAgAh07iQNhr9HQYBgAA&#10;oxUAAA4AAAAAAAAAAQAgAAAAKgEAAGRycy9lMm9Eb2MueG1sUEsFBgAAAAAGAAYAWQEAALQJAAAA&#10;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545A06F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/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</w:p>
    <w:p w14:paraId="4EE852A2">
      <w:pPr>
        <w:adjustRightInd w:val="0"/>
        <w:snapToGrid w:val="0"/>
      </w:pP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ge">
                  <wp:posOffset>8428355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76A21005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后期执行：素材筛选 / 气口粗剪 / 卡点剪辑 / 字幕音效；视觉包装：动态字幕 / 蒙版转场 / 基础调色。</w:t>
                            </w: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sp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2.7pt;margin-top:663.65pt;height:59.35pt;width:506.25pt;mso-position-vertical-relative:page;z-index:251674624;v-text-anchor:middle;mso-width-relative:page;mso-height-relative:page;" filled="f" stroked="f" coordsize="21600,21600" ns7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ns6:fill on="f" focussize="0,0"/>
                <ns6:stroke on="f" miterlimit="8" joinstyle="miter"/>
                <ns6:imagedata ns7:title=""/>
                <ns7:lock ns6:ext="edit" aspectratio="f"/>
                <ns6:textbox style="mso-fit-shape-to-text:t;">
                  <w:txbxContent>
                    <w:p w14:paraId="76A21005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后期执行：素材筛选 / 气口粗剪 / 卡点剪辑 / 字幕音效；视觉包装：动态字幕 / 蒙版转场 / 基础调色。</w:t>
                      </w: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ge">
                  <wp:posOffset>8049260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61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62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31F2DDB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63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64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5.7pt;margin-top:633.8pt;height:22.3pt;width:534pt;mso-position-vertical-relative:page;z-index:251673600;mso-width-relative:page;mso-height-relative:page;" coordsize="6781800,284400" ns7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loPNbdAAAADgEA&#10;AA8AAAAAAAAAAQAgAAAAIgAAAGRycy9kb3ducmV2LnhtbFBLAQIUABQAAAAIAIdO4kDqR9ZdFwYA&#10;AKMVAAAOAAAAAAAAAAEAIAAAACwBAABkcnMvZTJvRG9jLnhtbFBLBQYAAAAABgAGAFkBAAC1CQAA&#10;AAA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31F2DDB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ge">
                  <wp:posOffset>9335135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4CEC5A9E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面向剪辑助理与后期执行岗位，能稳定承接素材整理、镜头筛选、字幕音效包装和基础调色。</w:t>
                            </w: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sp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9.9pt;margin-top:735.05pt;height:42.2pt;width:506.25pt;mso-position-vertical-relative:page;z-index:251676672;v-text-anchor:middle;mso-width-relative:page;mso-height-relative:page;" filled="f" stroked="f" coordsize="21600,21600" ns7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ns6:fill on="f" focussize="0,0"/>
                <ns6:stroke on="f" miterlimit="8" joinstyle="miter"/>
                <ns6:imagedata ns7:title=""/>
                <ns7:lock ns6:ext="edit" aspectratio="f"/>
                <ns6:textbox style="mso-fit-shape-to-text:t;">
                  <w:txbxContent>
                    <w:p w14:paraId="4CEC5A9E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面向剪辑助理与后期执行岗位，能稳定承接素材整理、镜头筛选、字幕音效包装和基础调色。</w:t>
                      </w: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ge">
                  <wp:posOffset>8910320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73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74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72B4625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75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76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6.45pt;margin-top:701.6pt;height:22.3pt;width:534pt;mso-position-vertical-relative:page;z-index:251675648;mso-width-relative:page;mso-height-relative:page;" coordsize="6781800,284400" ns7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EMKomNwAAAAOAQAA&#10;DwAAAAAAAAABACAAAAAiAAAAZHJzL2Rvd25yZXYueG1sUEsBAhQAFAAAAAgAh07iQCh7X/0XBgAA&#10;oxUAAA4AAAAAAAAAAQAgAAAAKwEAAGRycy9lMm9Eb2MueG1sUEsFBgAAAAAGAAYAWQEAALQJAAAA&#10;AA=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72B4625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184150</wp:posOffset>
                </wp:positionH>
                <wp:positionV relativeFrom="page">
                  <wp:posOffset>3639820</wp:posOffset>
                </wp:positionV>
                <wp:extent cx="6429375" cy="2017395"/>
                <wp:effectExtent l="0" t="0" r="0" b="0"/>
                <wp:wrapNone/>
                <wp:docPr id="36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2017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2A1D265B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装修避雷口播</w:t>
                            </w:r>
                          </w:p>
                          <w:p w14:paraId="15D11569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完成气口粗剪、特效音效包装与重点标注，用图文穿插和人物缩放降低信息理解门槛。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</w:p>
                          <w:p w14:paraId="489B3EEE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汽车宣传口播</w:t>
                            </w:r>
                          </w:p>
                          <w:p w14:paraId="4617EEAF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完成视频粗剪、字幕包装和汽车特写筛选，把控整体情绪节奏并突出产品卖点。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/>
                            </w:r>
                          </w:p>
                          <w:p w14:paraId="3F1A7DC1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小巷人家混剪</w:t>
                            </w:r>
                          </w:p>
                          <w:p w14:paraId="7163E993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根据抒情 BGM 重构剧集叙事，完成情感卡点、空镜穿插、叠化转场与年代氛围包装。</w:t>
                            </w:r>
                          </w:p>
                          <w:p w14:paraId="082639E2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602A9C6A">
                            <w:pPr>
                              <w:adjustRightInd w:val="0"/>
                              <w:snapToGrid w:val="0"/>
                              <w:spacing w:line="240" w:lineRule="auto"/>
                              <w:jc w:val="left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作品集链接</w:t>
                            </w: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no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14.5pt;margin-top:286.6pt;height:158.85pt;width:506.25pt;mso-position-vertical-relative:page;z-index:251677696;v-text-anchor:middle;mso-width-relative:page;mso-height-relative:page;" filled="f" stroked="f" coordsize="21600,21600" ns7:gfxdata="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LsnBV2gAAAAsBAAAPAAAAAAAAAAEAIAAAACIAAABkcnMvZG93bnJldi54bWxQSwECFAAUAAAA&#10;CACHTuJAKGrWBCUCAAAtBAAADgAAAAAAAAABACAAAAApAQAAZHJzL2Uyb0RvYy54bWxQSwUGAAAA&#10;AAYABgBZAQAAwAUAAAAA&#10;">
                <ns6:fill on="f" focussize="0,0"/>
                <ns6:stroke on="f" miterlimit="8" joinstyle="miter"/>
                <ns6:imagedata ns7:title=""/>
                <ns7:lock ns6:ext="edit" aspectratio="f"/>
                <ns6:textbox>
                  <w:txbxContent>
                    <w:p w14:paraId="2A1D265B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装修避雷口播</w:t>
                      </w:r>
                    </w:p>
                    <w:p w14:paraId="15D11569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完成气口粗剪、特效音效包装与重点标注，用图文穿插和人物缩放降低信息理解门槛。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</w:p>
                    <w:p w14:paraId="489B3EEE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汽车宣传口播</w:t>
                      </w:r>
                    </w:p>
                    <w:p w14:paraId="4617EEAF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完成视频粗剪、字幕包装和汽车特写筛选，把控整体情绪节奏并突出产品卖点。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/>
                      </w:r>
                    </w:p>
                    <w:p w14:paraId="3F1A7DC1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小巷人家混剪</w:t>
                      </w:r>
                    </w:p>
                    <w:p w14:paraId="7163E993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根据抒情 BGM 重构剧集叙事，完成情感卡点、空镜穿插、叠化转场与年代氛围包装。</w:t>
                      </w:r>
                    </w:p>
                    <w:p w14:paraId="082639E2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602A9C6A">
                      <w:pPr>
                        <w:adjustRightInd w:val="0"/>
                        <w:snapToGrid w:val="0"/>
                        <w:spacing w:line="240" w:lineRule="auto"/>
                        <w:jc w:val="left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作品集链接</w:t>
                      </w: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155575</wp:posOffset>
                </wp:positionH>
                <wp:positionV relativeFrom="page">
                  <wp:posOffset>6520815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>
                  <a:graphicData uri="http://schemas.microsoft.com/office/word/2010/wordprocessingShape">
                    <ns5:wsp>
                      <ns5:cNvSpPr txBox="1">
                        <a:spLocks noChangeArrowheads="1"/>
                      </ns5:cNvSpPr>
                      <ns5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ns5:spPr>
                      <ns5:txbx>
                        <w:txbxContent>
                          <w:p w14:paraId="3ECB7CB4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2022.09-2024.07               玉溪师范学院校团委             影视策划工作室成员 / 继任部长</w:t>
                            </w:r>
                          </w:p>
                          <w:p w14:paraId="0DCDBD69">
                            <w:pPr>
                              <w:adjustRightInd w:val="0"/>
                              <w:snapToGrid w:val="0"/>
                              <w:ind w:left="1260" w:hanging="1260" w:hangingChars="60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全流程负责：独立主导宣传视频，完成脚本撰写、拍摄执行、后期剪辑与特效包装，从创意构思到成片输出形成闭环。</w:t>
                            </w:r>
                          </w:p>
                          <w:p w14:paraId="31AB242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专业技能应用：使用 PR、AE 完成镜头组接、调色、音画合成与动态图形设计。</w:t>
                            </w:r>
                          </w:p>
                          <w:p w14:paraId="0E3294F2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内容策划：结合校园热点撰写故事化脚本，完成校园宣传片并获得师生好评。</w:t>
                            </w:r>
                          </w:p>
                          <w:p w14:paraId="3DBD3E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ns5:txbx>
                      <ns5:bodyPr rot="0" vert="horz" wrap="square" lIns="91440" tIns="45720" rIns="91440" bIns="45720" anchor="ctr" anchorCtr="0">
                        <a:spAutoFit/>
                      </ns5:bodyPr>
                    </ns5:wsp>
                  </a:graphicData>
                </a:graphic>
              </wp:anchor>
            </w:drawing>
          </mc:Choice>
          <mc:Fallback>
            <w:pict>
              <ns6:shape id="文本框 2" ns7:spid="_x0000_s1026" ns7:spt="202" type="#_x0000_t202" style="position:absolute;left:0pt;margin-left:12.25pt;margin-top:513.45pt;height:94.5pt;width:506.25pt;mso-position-vertical-relative:page;z-index:251672576;v-text-anchor:middle;mso-width-relative:page;mso-height-relative:page;" filled="f" stroked="f" coordsize="21600,21600" ns7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ns6:fill on="f" focussize="0,0"/>
                <ns6:stroke on="f" miterlimit="8" joinstyle="miter"/>
                <ns6:imagedata ns7:title=""/>
                <ns7:lock ns6:ext="edit" aspectratio="f"/>
                <ns6:textbox style="mso-fit-shape-to-text:t;">
                  <w:txbxContent>
                    <w:p w14:paraId="3ECB7CB4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2022.09-2024.07               玉溪师范学院校团委             影视策划工作室成员 / 继任部长</w:t>
                      </w:r>
                    </w:p>
                    <w:p w14:paraId="0DCDBD69">
                      <w:pPr>
                        <w:adjustRightInd w:val="0"/>
                        <w:snapToGrid w:val="0"/>
                        <w:ind w:left="1260" w:hanging="1260" w:hangingChars="60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全流程负责：独立主导宣传视频，完成脚本撰写、拍摄执行、后期剪辑与特效包装，从创意构思到成片输出形成闭环。</w:t>
                      </w:r>
                    </w:p>
                    <w:p w14:paraId="31AB2429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专业技能应用：使用 PR、AE 完成镜头组接、调色、音画合成与动态图形设计。</w:t>
                      </w:r>
                    </w:p>
                    <w:p w14:paraId="0E3294F2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内容策划：结合校园热点撰写故事化脚本，完成校园宣传片并获得师生好评。</w:t>
                      </w:r>
                    </w:p>
                    <w:p w14:paraId="3DBD3E5C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ns6:textbox>
              </ns6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ge">
                  <wp:posOffset>6235065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>
                  <a:graphicData uri="http://schemas.microsoft.com/office/word/2010/wordprocessingGroup">
                    <ns8:wgp>
                      <ns8:cNvGrpSpPr/>
                      <ns8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ns8:grpSpPr>
                      <ns8:grpSp>
                        <ns8:cNvPr id="40" name="组合 81"/>
                        <ns8:cNvGrpSpPr>
                          <a:grpSpLocks noChangeAspect="1"/>
                        </ns8:cNvGrpSpPr>
                        <ns8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ns8:grpSpPr>
                        <ns5:wsp>
                          <ns5:cNvPr id="41" name="任意多边形 2"/>
                          <ns5:cNvSpPr/>
                          <ns5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ns5:spPr>
                          <ns5:txbx>
                            <w:txbxContent>
                              <w:p w14:paraId="79499C3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ns5:txbx>
                          <ns5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ns5:bodyPr>
                        </ns5:wsp>
                        <ns5:wsp>
                          <ns5:cNvPr id="42" name="直角三角形 3"/>
                          <ns5:cNvSpPr/>
                          <ns5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ns5:spPr>
                          <ns5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ns5:bodyPr>
                        </ns5:wsp>
                      </ns8:grpSp>
                      <ns5:wsp>
                        <ns5:cNvPr id="43" name="直接连接符 20"/>
                        <ns5:cNvCnPr/>
                        <ns5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ns5:spPr>
                        <ns5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ns5:style>
                        <ns5:bodyPr/>
                      </ns5:wsp>
                    </ns8:wgp>
                  </a:graphicData>
                </a:graphic>
              </wp:anchor>
            </w:drawing>
          </mc:Choice>
          <mc:Fallback>
            <w:pict>
              <ns6:group id="_x0000_s1026" ns7:spid="_x0000_s1026" ns7:spt="203" style="position:absolute;left:0pt;margin-left:-6.45pt;margin-top:490.95pt;height:22.3pt;width:534pt;mso-position-vertical-relative:page;z-index:251671552;mso-width-relative:page;mso-height-relative:page;" coordsize="6781800,284400" ns7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">
                <ns7:lock ns6:ext="edit" aspectratio="f"/>
                <ns6:group id="组合 81" ns7:spid="_x0000_s1026" ns7:spt="203" style="position:absolute;left:0;top:0;height:284400;width:1256400;" coordorigin="3,0" coordsize="1255739,393695" ns7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ns7:lock ns6:ext="edit" aspectratio="t"/>
                  <ns6:shape id="任意多边形 2" ns7:spid="_x0000_s1026" ns7:spt="100" style="position:absolute;left:3;top:0;height:287656;width:1255739;v-text-anchor:middle;" fillcolor="#4E7282" filled="t" stroked="f" coordsize="1406296,288031" ns7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ns6:path textboxrect="0,0,1406296,288031" ns7:connectlocs="976121,0;1045770,0;1255739,287656;1186090,287656;919994,0;955372,0;1165341,287656;1129962,287656;0,0;899244,0;1109213,287656;0,287656" ns7:connectangles="0,0,0,0,0,0,0,0,0,0,0,0"/>
                    <ns6:fill on="t" focussize="0,0"/>
                    <ns6:stroke on="f"/>
                    <ns6:imagedata ns7:title=""/>
                    <ns7:lock ns6:ext="edit" aspectratio="f"/>
                    <ns6:textbox inset="5.5mm,0mm,2.54mm,0mm">
                      <w:txbxContent>
                        <w:p w14:paraId="79499C3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ns6:textbox>
                  </ns6:shape>
                  <ns6:shape id="直角三角形 3" ns7:spid="_x0000_s1026" ns7:spt="6" type="#_x0000_t6" style="position:absolute;left:234;top:287656;height:106039;width:143935;rotation:11796480f;" fillcolor="#405E6C" filled="t" stroked="f" coordsize="21600,21600" ns7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ns6:fill on="t" focussize="0,0"/>
                    <ns6:stroke on="f"/>
                    <ns6:imagedata ns7:title=""/>
                    <ns7:lock ns6:ext="edit" aspectratio="f"/>
                  </ns6:shape>
                </ns6:group>
                <ns6:line id="直接连接符 20" ns7:spid="_x0000_s1026" ns7:spt="20" style="position:absolute;left:133350;top:209550;height:0;width:6648450;" filled="f" stroked="t" coordsize="21600,21600" ns7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ns6:fill on="f" focussize="0,0"/>
                  <ns6:stroke color="#4E7282 [3204]" joinstyle="round"/>
                  <ns6:imagedata ns7:title=""/>
                  <ns7:lock ns6:ext="edit" aspectratio="f"/>
                </ns6:line>
              </ns6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xZTk0Y2NjNGJjOTMzNGYwMDk1MTg5ZGU0NDY3MDcifQ=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D06237C"/>
    <w:rsid w:val="21CB7B54"/>
    <w:rsid w:val="477FC4A1"/>
    <w:rsid w:val="56140FF2"/>
    <w:rsid w:val="73C956F8"/>
    <w:rsid w:val="7E7AA526"/>
    <w:rsid w:val="7F7E39A8"/>
    <w:rsid w:val="DF7F50FE"/>
    <w:rsid w:val="FBFDE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xue/Library/Containers/com.kingsoft.wpsoffice.mac/Data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35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2017-06-15T21:57:00Z</dcterms:created>
  <dc:creator>kedao</dc:creator>
  <cp:lastModifiedBy>xue.</cp:lastModifiedBy>
  <dcterms:modified xsi:type="dcterms:W3CDTF">2025-11-28T16:51:02Z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52810EFF4910F92E50B726694A8B0888_43</vt:lpwstr>
  </property>
</Properties>
</file>