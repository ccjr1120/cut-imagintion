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ns6="urn:schemas-microsoft-com:vml" xmlns:ns7="urn:schemas-microsoft-com:office:office" xmlns:ns8="http://schemas.microsoft.com/office/word/2010/wordprocessingGroup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42AE598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txbx>
                        <w:txbxContent>
                          <w:p w14:paraId="3C0AA556">
                            <w:pPr>
                              <w:jc w:val="both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rect id="_x0000_s1026" ns7:spid="_x0000_s1026" ns7:spt="1" style="position:absolute;left:0pt;margin-left:-33.95pt;margin-top:-35.5pt;height:844.15pt;width:592.65pt;z-index:-251657216;v-text-anchor:middle;mso-width-relative:page;mso-height-relative:page;" fillcolor="#FFFFFF [3212]" filled="t" stroked="f" coordsize="21600,21600" ns7:gfxdata="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rCrn9cAAAANAQAADwAAAAAAAAABACAAAAAiAAAAZHJzL2Rvd25yZXYu&#10;eG1sUEsBAhQAFAAAAAgAh07iQN68sEhuAgAAywQAAA4AAAAAAAAAAQAgAAAAJgEAAGRycy9lMm9E&#10;b2MueG1sUEsFBgAAAAAGAAYAWQEAAAYGAAAAAA==&#10;">
                <ns6:fill on="t" focussize="0,0"/>
                <ns6:stroke on="f" weight="2pt"/>
                <ns6:imagedata ns7:title=""/>
                <ns7:lock ns6:ext="edit" aspectratio="f"/>
                <ns6:textbox>
                  <w:txbxContent>
                    <w:p w14:paraId="3C0AA556">
                      <w:pPr>
                        <w:jc w:val="both"/>
                        <w:rPr>
                          <w:rFonts w:hint="default" w:eastAsia="微软雅黑"/>
                          <w:lang w:val="en-US" w:eastAsia="zh-CN"/>
                        </w:rPr>
                      </w:pPr>
                    </w:p>
                  </w:txbxContent>
                </ns6:textbox>
              </ns6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71855"/>
                <wp:effectExtent l="0" t="0" r="0" b="0"/>
                <wp:wrapNone/>
                <wp:docPr id="4" name="组合 4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890770" cy="871855"/>
                          <a:chOff x="0" y="0"/>
                          <a:chExt cx="4890827" cy="872448"/>
                        </a:xfrm>
                      </ns8:grpSpPr>
                      <ns5:wsp>
                        <ns5:cNvPr id="5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095524" cy="87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66A88212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t" anchorCtr="0">
                          <a:spAutoFit/>
                        </ns5:bodyPr>
                      </ns5:wsp>
                      <ns5:wsp>
                        <ns5:cNvPr id="6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7B26D65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0E179403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7" name="直接连接符 7"/>
                        <ns5:cNvCnPr/>
                        <ns5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2.25pt;margin-top:9.75pt;height:68.65pt;width:385.1pt;mso-position-vertical-relative:page;z-index:251660288;mso-width-relative:page;mso-height-relative:page;" coordsize="4890827,872448" ns7:gfxdata="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8Oe2M2AAAAAgBAAAPAAAAAAAAAAEAIAAA&#10;ACIAAABkcnMvZG93bnJldi54bWxQSwECFAAUAAAACACHTuJAhq6X12IDAAB3CQAADgAAAAAAAAAB&#10;ACAAAAAnAQAAZHJzL2Uyb0RvYy54bWxQSwUGAAAAAAYABgBZAQAA+wYAAAAA&#10;">
                <ns7:lock ns6:ext="edit" aspectratio="f"/>
                <ns6:shape id="文本框 2" ns7:spid="_x0000_s1026" ns7:spt="202" type="#_x0000_t202" style="position:absolute;left:0;top:0;height:872448;width:2095524;" filled="f" stroked="f" coordsize="21600,21600" ns7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 style="mso-fit-shape-to-text:t;">
                    <w:txbxContent>
                      <w:p w14:paraId="66A88212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ns6:textbox>
                </ns6:shape>
                <ns6:shape id="文本框 2" ns7:spid="_x0000_s1026" ns7:spt="202" type="#_x0000_t202" style="position:absolute;left:2066348;top:180889;height:571003;width:2824479;v-text-anchor:middle;" filled="f" stroked="f" coordsize="21600,21600" ns7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7B26D65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0E179403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ns6:textbox>
                </ns6:shape>
                <ns6:line id="_x0000_s1026" ns7:spid="_x0000_s1026" ns7:spt="20" style="position:absolute;left:2028825;top:180889;height:571003;width:0;" filled="f" stroked="t" coordsize="21600,21600" ns7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ns6:fill on="f" focussize="0,0"/>
                  <ns6:stroke weight="1.5pt"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703580"/>
                <wp:effectExtent l="0" t="0" r="0" b="0"/>
                <wp:wrapNone/>
                <wp:docPr id="1" name="组合 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648392" cy="703580"/>
                          <a:chOff x="0" y="0"/>
                          <a:chExt cx="4649026" cy="815141"/>
                        </a:xfrm>
                      </ns8:grpSpPr>
                      <ns5:wsp>
                        <ns5:cNvPr id="2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397331" cy="81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54E102D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名：古梦雪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</w:p>
                            <w:p w14:paraId="05EC51B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话：18708891784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04407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箱：936374627@qq.com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3CB127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3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419350" y="0"/>
                            <a:ext cx="2229676" cy="41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35DF85E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877B16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15pt;margin-top:132pt;height:55.4pt;width:366pt;mso-position-vertical-relative:page;z-index:251666432;mso-width-relative:page;mso-height-relative:page;" coordsize="4649026,815141" ns7:gfxdata="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UT85LNsAAAAKAQAADwAAAAAA&#10;AAABACAAAAAiAAAAZHJzL2Rvd25yZXYueG1sUEsBAhQAFAAAAAgAh07iQAd5Sxu7AgAAsAcAAA4A&#10;AAAAAAAAAQAgAAAAKgEAAGRycy9lMm9Eb2MueG1sUEsFBgAAAAAGAAYAWQEAAFcGAAAAAA==&#10;">
                <ns7:lock ns6:ext="edit" aspectratio="f"/>
                <ns6:shape id="_x0000_s1026" ns7:spid="_x0000_s1026" ns7:spt="202" type="#_x0000_t202" style="position:absolute;left:0;top:0;height:815141;width:2397331;v-text-anchor:middle;" filled="f" stroked="f" coordsize="21600,21600" ns7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54E102D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名：古梦雪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</w:p>
                      <w:p w14:paraId="05EC51B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话：18708891784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04407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箱：936374627@qq.com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3CB127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</w:p>
                    </w:txbxContent>
                  </ns6:textbox>
                </ns6:shape>
                <ns6:shape id="文本框 2" ns7:spid="_x0000_s1026" ns7:spt="202" type="#_x0000_t202" style="position:absolute;left:2419350;top:0;height:412971;width:2229676;v-text-anchor:middle;" filled="f" stroked="f" coordsize="21600,21600" ns7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35DF85E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877B16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ns6:textbox>
                </ns6:shape>
              </ns6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13" ns7:spid="_x0000_s1026" ns7:spt="100" style="position:absolute;left:0pt;margin-left:418.5pt;margin-top:32.25pt;height:22.65pt;width:22.15pt;mso-position-vertical-relative:page;z-index:251663360;mso-width-relative:page;mso-height-relative:page;" fillcolor="#C19F67" filled="t" stroked="f" coordsize="192,196" ns7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ns6:path ns7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ns7:connectangles="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53.75pt;margin-top:32.25pt;height:22.65pt;width:22.05pt;mso-position-vertical-relative:page;z-index:251662336;mso-width-relative:page;mso-height-relative:page;" fillcolor="#C19F67" filled="t" stroked="f" coordsize="191,196" ns7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ns6:path ns7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ns7:connectangles="0,0,0,0,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89pt;margin-top:32.25pt;height:22.65pt;width:22.65pt;mso-position-vertical-relative:page;z-index:251661312;mso-width-relative:page;mso-height-relative:page;" fillcolor="#C19F67" filled="t" stroked="f" coordsize="264,264" ns7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ns6:path ns7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ns7:connectangles="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8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1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1FEE658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1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14" name="直接连接符 14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25pt;margin-top:108.75pt;height:22.35pt;width:534pt;mso-position-vertical-relative:page;z-index:251667456;mso-width-relative:page;mso-height-relative:page;" coordsize="6781800,284400" ns7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1FEE658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_x0000_s1026" ns7:spid="_x0000_s1026" ns7:spt="20" style="position:absolute;left:133350;top:209550;height:0;width:6648450;" filled="f" stroked="t" coordsize="21600,21600" ns7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666D6A90">
      <w:pPr>
        <w:adjustRightInd w:val="0"/>
        <w:snapToGrid w:val="0"/>
      </w:pPr>
    </w:p>
    <w:p w14:paraId="0514DF8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ns8:grpSpPr>
                      <ns5:wsp>
                        <ns5:cNvPr id="18" name="矩形 4"/>
                        <ns5:cNvSpPr/>
                        <ns5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  <ns5:wsp>
                        <ns5:cNvPr id="19" name="矩形 5"/>
                        <ns5:cNvSpPr/>
                        <ns5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ns7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ns7:lock ns6:ext="edit" aspectratio="f"/>
                <ns6:shape id="矩形 4" ns7:spid="_x0000_s1026" ns7:spt="100" style="position:absolute;left:0;top:0;height:190500;width:4572000;v-text-anchor:middle;" fillcolor="#4E7282" filled="t" stroked="f" coordsize="4391025,190500" ns7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ns6:path ns7:connectlocs="0,0;4443071,0;4572000,190500;0,1905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  <ns6:shape id="矩形 5" ns7:spid="_x0000_s1026" ns7:spt="100" style="position:absolute;left:4508389;top:47707;height:144000;width:3308894;v-text-anchor:middle;" fillcolor="#C19F67" filled="t" stroked="f" coordsize="3308894,190500" ns7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ns6:path ns7:connectlocs="0,0;3308894,0;3308894,144000;105319,1440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</ns6:group>
            </w:pict>
          </mc:Fallback>
        </mc:AlternateContent>
      </w:r>
    </w:p>
    <w:p w14:paraId="5219D04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>
                  <a:graphicData uri="http://schemas.microsoft.com/office/word/2010/wordprocessingShape">
                    <ns5:wsp>
                      <ns5:cNvCnPr/>
                      <ns5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ns5:spPr>
                      <ns5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ns5:style>
                      <ns5:bodyPr/>
                    </ns5:wsp>
                  </a:graphicData>
                </a:graphic>
              </wp:anchor>
            </w:drawing>
          </mc:Choice>
          <mc:Fallback>
            <w:pict>
              <ns6:line id="_x0000_s1026" ns7:spid="_x0000_s1026" ns7:spt="20" style="position:absolute;left:0pt;margin-left:5.25pt;margin-top:92.2pt;height:708pt;width:0pt;mso-position-vertical-relative:page;z-index:-251651072;mso-width-relative:page;mso-height-relative:page;" filled="f" stroked="t" coordsize="21600,21600" ns7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ns6:fill on="f" focussize="0,0"/>
                <ns6:stroke color="#4E7282 [3204]" joinstyle="round"/>
                <ns6:imagedata ns7:title=""/>
                <ns7:lock ns6:ext="edit" aspectratio="f"/>
              </ns6:line>
            </w:pict>
          </mc:Fallback>
        </mc:AlternateContent>
      </w:r>
    </w:p>
    <w:p w14:paraId="65ACDBC9">
      <w:pPr>
        <w:adjustRightInd w:val="0"/>
        <w:snapToGrid w:val="0"/>
      </w:pPr>
    </w:p>
    <w:p w14:paraId="172A97AC">
      <w:pPr>
        <w:adjustRightInd w:val="0"/>
        <w:snapToGrid w:val="0"/>
      </w:pPr>
    </w:p>
    <w:p w14:paraId="2867E3AD">
      <w:pPr>
        <w:adjustRightInd w:val="0"/>
        <w:snapToGrid w:val="0"/>
      </w:pPr>
    </w:p>
    <w:p w14:paraId="58846F62">
      <w:pPr>
        <w:adjustRightInd w:val="0"/>
        <w:snapToGrid w:val="0"/>
      </w:pPr>
    </w:p>
    <w:p w14:paraId="32E8F16B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ge">
                  <wp:posOffset>2493645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2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2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E139C4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2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2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5pt;margin-top:196.35pt;height:22.35pt;width:534pt;mso-position-vertical-relative:page;z-index:251668480;mso-width-relative:page;mso-height-relative:page;" coordsize="6781800,284400" ns7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tvwDD9sAAAAM&#10;AQAADwAAAAAAAAABACAAAAAiAAAAZHJzL2Rvd25yZXYueG1sUEsBAhQAFAAAAAgAh07iQCt+ORkb&#10;BgAAoxUAAA4AAAAAAAAAAQAgAAAAKgEAAGRycy9lMm9Eb2MueG1sUEsFBgAAAAAGAAYAWQEAALcJ&#10;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E139C4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556CEC3E">
      <w:pPr>
        <w:adjustRightInd w:val="0"/>
        <w:snapToGrid w:val="0"/>
      </w:pPr>
    </w:p>
    <w:p w14:paraId="407EB34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ge">
                  <wp:posOffset>2788285</wp:posOffset>
                </wp:positionV>
                <wp:extent cx="6429375" cy="394970"/>
                <wp:effectExtent l="0" t="0" r="0" b="0"/>
                <wp:wrapNone/>
                <wp:docPr id="2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394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CDBEED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2022.09-2026.07          玉溪师范学院                         数学与应用数学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</w:p>
                          <w:p w14:paraId="4D264C92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3pt;margin-top:219.55pt;height:31.1pt;width:506.25pt;mso-position-vertical-relative:page;z-index:251669504;v-text-anchor:middle;mso-width-relative:page;mso-height-relative:page;" filled="f" stroked="f" coordsize="21600,21600" ns7:gfxdata="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7lqSNgAAAALAQAADwAAAAAAAAABACAAAAAiAAAAZHJzL2Rvd25yZXYueG1sUEsBAhQAFAAAAAgA&#10;h07iQAkHkmQlAgAALAQAAA4AAAAAAAAAAQAgAAAAJwEAAGRycy9lMm9Eb2MueG1sUEsFBgAAAAAG&#10;AAYAWQEAAL4FAAAAAA==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7CDBEED1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2022.09-2026.07          玉溪师范学院                         数学与应用数学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</w:p>
                    <w:p w14:paraId="4D264C92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</w:p>
    <w:p w14:paraId="78B80387">
      <w:pPr>
        <w:adjustRightInd w:val="0"/>
        <w:snapToGrid w:val="0"/>
      </w:pPr>
    </w:p>
    <w:p w14:paraId="0A5F6D7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ge">
                  <wp:posOffset>3317240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3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33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45A06F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34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35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12.35pt;margin-top:261.2pt;height:22.3pt;width:534pt;mso-position-vertical-relative:page;z-index:251670528;mso-width-relative:page;mso-height-relative:page;" coordsize="6781800,284400" ns7:gfxdata="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J1p5p9sAAAAMAQAA&#10;DwAAAAAAAAABACAAAAAiAAAAZHJzL2Rvd25yZXYueG1sUEsBAhQAFAAAAAgAh07iQNhr9HQYBgAA&#10;oxUAAA4AAAAAAAAAAQAgAAAAKg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45A06F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4EE852A2">
      <w:pPr>
        <w:adjustRightInd w:val="0"/>
        <w:snapToGrid w:val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ge">
                  <wp:posOffset>8428355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6A21005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剪辑能力：叙事结构 / 粗剪精剪 / 节奏设计 / 音画合成；视觉包装：动态字幕 / 调色 / 蒙版转场 / MG 动画。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2.7pt;margin-top:663.65pt;height:59.35pt;width:506.25pt;mso-position-vertical-relative:page;z-index:251674624;v-text-anchor:middle;mso-width-relative:page;mso-height-relative:page;" filled="f" stroked="f" coordsize="21600,21600" ns7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76A21005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剪辑能力：叙事结构 / 粗剪精剪 / 节奏设计 / 音画合成；视觉包装：动态字幕 / 调色 / 蒙版转场 / MG 动画。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ge">
                  <wp:posOffset>8049260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61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6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31F2DDB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6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64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7pt;margin-top:633.8pt;height:22.3pt;width:534pt;mso-position-vertical-relative:page;z-index:251673600;mso-width-relative:page;mso-height-relative:page;" coordsize="6781800,284400" ns7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loPNbdAAAADgEA&#10;AA8AAAAAAAAAAQAgAAAAIgAAAGRycy9kb3ducmV2LnhtbFBLAQIUABQAAAAIAIdO4kDqR9ZdFwYA&#10;AKMVAAAOAAAAAAAAAAEAIAAAACwBAABkcnMvZTJvRG9jLnhtbFBLBQYAAAAABgAGAFkBAAC1CQAA&#10;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31F2DDB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ge">
                  <wp:posOffset>9335135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4CEC5A9E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具备从素材筛选、叙事结构、粗剪精剪到字幕、声音、调色和动态包装的完整视频后期能力。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9.9pt;margin-top:735.05pt;height:42.2pt;width:506.25pt;mso-position-vertical-relative:page;z-index:251676672;v-text-anchor:middle;mso-width-relative:page;mso-height-relative:page;" filled="f" stroked="f" coordsize="21600,21600" ns7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4CEC5A9E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具备从素材筛选、叙事结构、粗剪精剪到字幕、声音、调色和动态包装的完整视频后期能力。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8910320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73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74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2B462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75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76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701.6pt;height:22.3pt;width:534pt;mso-position-vertical-relative:page;z-index:251675648;mso-width-relative:page;mso-height-relative:page;" coordsize="6781800,284400" ns7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MKomNwAAAAOAQAA&#10;DwAAAAAAAAABACAAAAAiAAAAZHJzL2Rvd25yZXYueG1sUEsBAhQAFAAAAAgAh07iQCh7X/0XBgAA&#10;oxUAAA4AAAAAAAAAAQAgAAAAKw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2B462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ge">
                  <wp:posOffset>3639820</wp:posOffset>
                </wp:positionV>
                <wp:extent cx="6429375" cy="2017395"/>
                <wp:effectExtent l="0" t="0" r="0" b="0"/>
                <wp:wrapNone/>
                <wp:docPr id="36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201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2A1D265B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小巷人家混剪</w:t>
                            </w:r>
                          </w:p>
                          <w:p w14:paraId="15D11569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根据抒情 BGM 重构剧集叙事，完成情感卡点、空镜穿插、叠化转场与年代氛围包装。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489B3EEE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动漫混剪</w:t>
                            </w:r>
                          </w:p>
                          <w:p w14:paraId="4617EEAF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筛选多类动漫素材，结合 BGM 卡点重构画面，完成镜头加工、蒙版、转场与特效包装。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3F1A7DC1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企业运营可视化 MG 动画</w:t>
                            </w:r>
                          </w:p>
                          <w:p w14:paraId="7163E993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制作数据动态图形、柱形图与环形图入场动画，并完成线条描边、路径生长和百分比跳动特效。</w:t>
                            </w:r>
                          </w:p>
                          <w:p w14:paraId="082639E2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02A9C6A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作品集链接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4.5pt;margin-top:286.6pt;height:158.85pt;width:506.25pt;mso-position-vertical-relative:page;z-index:251677696;v-text-anchor:middle;mso-width-relative:page;mso-height-relative:page;" filled="f" stroked="f" coordsize="21600,21600" ns7:gfxdata="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LsnBV2gAAAAsBAAAPAAAAAAAAAAEAIAAAACIAAABkcnMvZG93bnJldi54bWxQSwECFAAUAAAA&#10;CACHTuJAKGrWBCUCAAAtBAAADgAAAAAAAAABACAAAAApAQAAZHJzL2Uyb0RvYy54bWxQSwUGAAAA&#10;AAYABgBZAQAAwAUAAAAA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2A1D265B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小巷人家混剪</w:t>
                      </w:r>
                    </w:p>
                    <w:p w14:paraId="15D11569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根据抒情 BGM 重构剧集叙事，完成情感卡点、空镜穿插、叠化转场与年代氛围包装。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489B3EEE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动漫混剪</w:t>
                      </w:r>
                    </w:p>
                    <w:p w14:paraId="4617EEAF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筛选多类动漫素材，结合 BGM 卡点重构画面，完成镜头加工、蒙版、转场与特效包装。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3F1A7DC1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企业运营可视化 MG 动画</w:t>
                      </w:r>
                    </w:p>
                    <w:p w14:paraId="7163E993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制作数据动态图形、柱形图与环形图入场动画，并完成线条描边、路径生长和百分比跳动特效。</w:t>
                      </w:r>
                    </w:p>
                    <w:p w14:paraId="082639E2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02A9C6A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作品集链接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155575</wp:posOffset>
                </wp:positionH>
                <wp:positionV relativeFrom="page">
                  <wp:posOffset>6520815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3ECB7CB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2022.09-2024.07               玉溪师范学院校团委             影视策划工作室成员 / 继任部长</w:t>
                            </w:r>
                          </w:p>
                          <w:p w14:paraId="0DCDBD69">
                            <w:pPr>
                              <w:adjustRightInd w:val="0"/>
                              <w:snapToGrid w:val="0"/>
                              <w:ind w:left="1260" w:hanging="1260" w:hangingChars="60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全流程负责：独立主导宣传视频，完成脚本撰写、拍摄执行、后期剪辑与特效包装，从创意构思到成片输出形成闭环。</w:t>
                            </w:r>
                          </w:p>
                          <w:p w14:paraId="31AB242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专业技能应用：使用 PR、AE 完成镜头组接、调色、音画合成与动态图形设计。</w:t>
                            </w:r>
                          </w:p>
                          <w:p w14:paraId="0E3294F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内容策划：结合校园热点撰写故事化脚本，完成校园宣传片并获得师生好评。</w:t>
                            </w:r>
                          </w:p>
                          <w:p w14:paraId="3DBD3E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2.25pt;margin-top:513.45pt;height:94.5pt;width:506.25pt;mso-position-vertical-relative:page;z-index:251672576;v-text-anchor:middle;mso-width-relative:page;mso-height-relative:page;" filled="f" stroked="f" coordsize="21600,21600" ns7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3ECB7CB4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2022.09-2024.07               玉溪师范学院校团委             影视策划工作室成员 / 继任部长</w:t>
                      </w:r>
                    </w:p>
                    <w:p w14:paraId="0DCDBD69">
                      <w:pPr>
                        <w:adjustRightInd w:val="0"/>
                        <w:snapToGrid w:val="0"/>
                        <w:ind w:left="1260" w:hanging="1260" w:hangingChars="60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全流程负责：独立主导宣传视频，完成脚本撰写、拍摄执行、后期剪辑与特效包装，从创意构思到成片输出形成闭环。</w:t>
                      </w:r>
                    </w:p>
                    <w:p w14:paraId="31AB2429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专业技能应用：使用 PR、AE 完成镜头组接、调色、音画合成与动态图形设计。</w:t>
                      </w:r>
                    </w:p>
                    <w:p w14:paraId="0E3294F2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内容策划：结合校园热点撰写故事化脚本，完成校园宣传片并获得师生好评。</w:t>
                      </w:r>
                    </w:p>
                    <w:p w14:paraId="3DBD3E5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6235065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4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4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9499C3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4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4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490.95pt;height:22.3pt;width:534pt;mso-position-vertical-relative:page;z-index:251671552;mso-width-relative:page;mso-height-relative:page;" coordsize="6781800,284400" ns7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9499C3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ZTk0Y2NjNGJjOTMzNGYwMDk1MTg5ZGU0NDY3MDc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D06237C"/>
    <w:rsid w:val="21CB7B54"/>
    <w:rsid w:val="477FC4A1"/>
    <w:rsid w:val="56140FF2"/>
    <w:rsid w:val="73C956F8"/>
    <w:rsid w:val="7E7AA526"/>
    <w:rsid w:val="7F7E39A8"/>
    <w:rsid w:val="DF7F50FE"/>
    <w:rsid w:val="FBFDE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xue/Library/Containers/com.kingsoft.wpsoffice.mac/Data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2017-06-15T21:57:00Z</dcterms:created>
  <dc:creator>kedao</dc:creator>
  <cp:lastModifiedBy>xue.</cp:lastModifiedBy>
  <dcterms:modified xsi:type="dcterms:W3CDTF">2025-11-28T16:51:02Z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52810EFF4910F92E50B726694A8B0888_43</vt:lpwstr>
  </property>
</Properties>
</file>